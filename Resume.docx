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AD8AA" w14:textId="378F4420" w:rsidR="00195EF4" w:rsidRPr="004C5F88" w:rsidRDefault="00D419E2" w:rsidP="00E10159">
      <w:pPr>
        <w:pStyle w:val="Title"/>
        <w:rPr>
          <w:color w:val="000000" w:themeColor="text1"/>
        </w:rPr>
      </w:pPr>
      <w:r w:rsidRPr="004C5F88">
        <w:rPr>
          <w:color w:val="000000" w:themeColor="text1"/>
        </w:rPr>
        <w:t>Andy Yong</w:t>
      </w:r>
    </w:p>
    <w:tbl>
      <w:tblPr>
        <w:tblW w:w="1008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080"/>
      </w:tblGrid>
      <w:tr w:rsidR="004C5F88" w:rsidRPr="004C5F88" w14:paraId="1F84DF9E" w14:textId="77777777" w:rsidTr="00B958E3">
        <w:tc>
          <w:tcPr>
            <w:tcW w:w="10080" w:type="dxa"/>
          </w:tcPr>
          <w:p w14:paraId="67B17FE8" w14:textId="305DF92A" w:rsidR="002D6F34" w:rsidRPr="004C5F88" w:rsidRDefault="00D419E2" w:rsidP="00925264">
            <w:pPr>
              <w:pStyle w:val="Subtitle"/>
              <w:rPr>
                <w:color w:val="000000" w:themeColor="text1"/>
              </w:rPr>
            </w:pPr>
            <w:r w:rsidRPr="004C5F88">
              <w:rPr>
                <w:color w:val="000000" w:themeColor="text1"/>
              </w:rPr>
              <w:t>109 South Marquette Circle</w:t>
            </w:r>
            <w:r w:rsidR="005E0DEA" w:rsidRPr="004C5F88">
              <w:rPr>
                <w:color w:val="000000" w:themeColor="text1"/>
              </w:rPr>
              <w:t>, Sioux Falls, SD</w:t>
            </w:r>
            <w:r w:rsidR="00C70963">
              <w:rPr>
                <w:color w:val="000000" w:themeColor="text1"/>
              </w:rPr>
              <w:t xml:space="preserve"> 57110</w:t>
            </w:r>
            <w:r w:rsidR="002D6F34" w:rsidRPr="004C5F88">
              <w:rPr>
                <w:color w:val="000000" w:themeColor="text1"/>
              </w:rPr>
              <w:t xml:space="preserve">| </w:t>
            </w:r>
            <w:r w:rsidRPr="004C5F88">
              <w:rPr>
                <w:color w:val="000000" w:themeColor="text1"/>
              </w:rPr>
              <w:t>605-251-4943</w:t>
            </w:r>
            <w:r w:rsidR="002D6F34" w:rsidRPr="004C5F88">
              <w:rPr>
                <w:color w:val="000000" w:themeColor="text1"/>
              </w:rPr>
              <w:t xml:space="preserve"> | </w:t>
            </w:r>
            <w:hyperlink r:id="rId10" w:history="1">
              <w:r w:rsidR="00A81067" w:rsidRPr="009115B1">
                <w:rPr>
                  <w:rStyle w:val="Hyperlink"/>
                </w:rPr>
                <w:t>yongandy07@gmail.com</w:t>
              </w:r>
            </w:hyperlink>
            <w:r w:rsidR="00A81067">
              <w:rPr>
                <w:color w:val="000000" w:themeColor="text1"/>
              </w:rPr>
              <w:t xml:space="preserve"> | </w:t>
            </w:r>
            <w:hyperlink r:id="rId11" w:history="1">
              <w:r w:rsidR="00925264" w:rsidRPr="00925264">
                <w:rPr>
                  <w:rStyle w:val="Hyperlink"/>
                </w:rPr>
                <w:t>https://andyyong11.github.io/Portfolio2/</w:t>
              </w:r>
            </w:hyperlink>
          </w:p>
        </w:tc>
      </w:tr>
      <w:tr w:rsidR="004C5F88" w:rsidRPr="004C5F88" w14:paraId="1AB76AB7" w14:textId="77777777" w:rsidTr="00B958E3">
        <w:trPr>
          <w:trHeight w:val="225"/>
        </w:trPr>
        <w:tc>
          <w:tcPr>
            <w:tcW w:w="10080" w:type="dxa"/>
            <w:tcBorders>
              <w:bottom w:val="single" w:sz="24" w:space="0" w:color="53BB89" w:themeColor="accent5"/>
            </w:tcBorders>
          </w:tcPr>
          <w:p w14:paraId="47837F4C" w14:textId="77777777" w:rsidR="0010570D" w:rsidRPr="004C5F88" w:rsidRDefault="0010570D" w:rsidP="00E10159">
            <w:pPr>
              <w:rPr>
                <w:color w:val="000000" w:themeColor="text1"/>
              </w:rPr>
            </w:pPr>
          </w:p>
        </w:tc>
      </w:tr>
      <w:tr w:rsidR="004C5F88" w:rsidRPr="004C5F88" w14:paraId="6A7FD92F" w14:textId="77777777" w:rsidTr="00B958E3">
        <w:trPr>
          <w:trHeight w:val="20"/>
        </w:trPr>
        <w:tc>
          <w:tcPr>
            <w:tcW w:w="10080" w:type="dxa"/>
            <w:tcBorders>
              <w:top w:val="single" w:sz="24" w:space="0" w:color="53BB89" w:themeColor="accent5"/>
            </w:tcBorders>
          </w:tcPr>
          <w:p w14:paraId="0985BBBC" w14:textId="5D92901F" w:rsidR="0010570D" w:rsidRPr="004C5F88" w:rsidRDefault="0010570D" w:rsidP="00E10159">
            <w:pPr>
              <w:rPr>
                <w:color w:val="000000" w:themeColor="text1"/>
              </w:rPr>
            </w:pPr>
          </w:p>
        </w:tc>
      </w:tr>
      <w:tr w:rsidR="004C5F88" w:rsidRPr="004C5F88" w14:paraId="61BE21F5" w14:textId="77777777" w:rsidTr="00B958E3">
        <w:trPr>
          <w:trHeight w:val="2088"/>
        </w:trPr>
        <w:tc>
          <w:tcPr>
            <w:tcW w:w="10080" w:type="dxa"/>
          </w:tcPr>
          <w:p w14:paraId="45BBE1A0" w14:textId="5356D6C6" w:rsidR="002D6F34" w:rsidRPr="004C5F88" w:rsidRDefault="00000000" w:rsidP="00E10159">
            <w:pPr>
              <w:pStyle w:val="Heading1"/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507877070"/>
                <w:placeholder>
                  <w:docPart w:val="1C22EC71C1D44755A12C2B42E496D85A"/>
                </w:placeholder>
                <w:temporary/>
                <w:showingPlcHdr/>
                <w15:appearance w15:val="hidden"/>
              </w:sdtPr>
              <w:sdtContent>
                <w:r w:rsidR="00304FD1" w:rsidRPr="004C5F88">
                  <w:rPr>
                    <w:color w:val="000000" w:themeColor="text1"/>
                  </w:rPr>
                  <w:t>Education</w:t>
                </w:r>
              </w:sdtContent>
            </w:sdt>
          </w:p>
          <w:p w14:paraId="53CB9323" w14:textId="0D542F68" w:rsidR="0010570D" w:rsidRDefault="00344AF1" w:rsidP="00E10159">
            <w:pPr>
              <w:pStyle w:val="Heading2"/>
              <w:rPr>
                <w:color w:val="000000" w:themeColor="text1"/>
              </w:rPr>
            </w:pPr>
            <w:r w:rsidRPr="004C5F88">
              <w:rPr>
                <w:color w:val="000000" w:themeColor="text1"/>
              </w:rPr>
              <w:t>Southeast Technical College</w:t>
            </w:r>
            <w:r w:rsidR="005E0DEA" w:rsidRPr="004C5F88">
              <w:rPr>
                <w:color w:val="000000" w:themeColor="text1"/>
              </w:rPr>
              <w:t>,</w:t>
            </w:r>
            <w:r w:rsidRPr="004C5F88">
              <w:rPr>
                <w:color w:val="000000" w:themeColor="text1"/>
              </w:rPr>
              <w:t xml:space="preserve"> Sioux Falls, SD</w:t>
            </w:r>
          </w:p>
          <w:p w14:paraId="2E3EC81A" w14:textId="23D70B0F" w:rsidR="00A2085A" w:rsidRPr="00A2085A" w:rsidRDefault="00A2085A" w:rsidP="00A2085A">
            <w:pPr>
              <w:rPr>
                <w:b/>
                <w:bCs/>
                <w:color w:val="000000" w:themeColor="text1"/>
              </w:rPr>
            </w:pPr>
            <w:r w:rsidRPr="00A2085A">
              <w:rPr>
                <w:b/>
                <w:bCs/>
                <w:color w:val="000000" w:themeColor="text1"/>
              </w:rPr>
              <w:t>August 2023 – May 2025</w:t>
            </w:r>
          </w:p>
          <w:p w14:paraId="43D881A7" w14:textId="5545FDA2" w:rsidR="0010570D" w:rsidRPr="004C5F88" w:rsidRDefault="00800FFA" w:rsidP="00E10159">
            <w:pPr>
              <w:pStyle w:val="Heading3"/>
              <w:rPr>
                <w:color w:val="000000" w:themeColor="text1"/>
              </w:rPr>
            </w:pPr>
            <w:r w:rsidRPr="00800FFA"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3D5D9CAC" wp14:editId="075C4C38">
                      <wp:simplePos x="0" y="0"/>
                      <wp:positionH relativeFrom="column">
                        <wp:posOffset>2343150</wp:posOffset>
                      </wp:positionH>
                      <wp:positionV relativeFrom="paragraph">
                        <wp:posOffset>102235</wp:posOffset>
                      </wp:positionV>
                      <wp:extent cx="3981450" cy="733425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81450" cy="7334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880D0B" w14:textId="5D398900" w:rsidR="00800FFA" w:rsidRDefault="00800FFA" w:rsidP="00800FFA">
                                  <w:pPr>
                                    <w:pStyle w:val="ListBullet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 xml:space="preserve">Currently </w:t>
                                  </w:r>
                                  <w:r>
                                    <w:rPr>
                                      <w:color w:val="000000" w:themeColor="text1"/>
                                    </w:rPr>
                                    <w:t>p</w:t>
                                  </w:r>
                                  <w:r>
                                    <w:rPr>
                                      <w:color w:val="000000" w:themeColor="text1"/>
                                    </w:rPr>
                                    <w:t xml:space="preserve">ursuing a </w:t>
                                  </w:r>
                                  <w:r w:rsidRPr="00800FFA">
                                    <w:rPr>
                                      <w:color w:val="000000" w:themeColor="text1"/>
                                    </w:rPr>
                                    <w:t>Windows Server Hybrid Administrator Associate</w:t>
                                  </w:r>
                                  <w:r w:rsidR="00417C9B">
                                    <w:rPr>
                                      <w:color w:val="000000" w:themeColor="text1"/>
                                    </w:rPr>
                                    <w:t xml:space="preserve"> Certificate</w:t>
                                  </w:r>
                                </w:p>
                                <w:p w14:paraId="37A7F5BE" w14:textId="77777777" w:rsidR="00B958E3" w:rsidRDefault="00B958E3" w:rsidP="00B958E3">
                                  <w:pPr>
                                    <w:pStyle w:val="ListBullet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Software Support Specialist Certificate</w:t>
                                  </w:r>
                                </w:p>
                                <w:p w14:paraId="63AC9B2A" w14:textId="3688C2DA" w:rsidR="00800FFA" w:rsidRPr="00800FFA" w:rsidRDefault="00800FFA" w:rsidP="00B958E3">
                                  <w:pPr>
                                    <w:pStyle w:val="ListBullet"/>
                                    <w:rPr>
                                      <w:color w:val="auto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D5D9CA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84.5pt;margin-top:8.05pt;width:313.5pt;height:57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" filled="f" stroked="f">
                      <v:textbox>
                        <w:txbxContent>
                          <w:p w14:paraId="01880D0B" w14:textId="5D398900" w:rsidR="00800FFA" w:rsidRDefault="00800FFA" w:rsidP="00800FFA">
                            <w:pPr>
                              <w:pStyle w:val="ListBulle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Currently </w:t>
                            </w:r>
                            <w:r>
                              <w:rPr>
                                <w:color w:val="000000" w:themeColor="text1"/>
                              </w:rPr>
                              <w:t>p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ursuing a </w:t>
                            </w:r>
                            <w:r w:rsidRPr="00800FFA">
                              <w:rPr>
                                <w:color w:val="000000" w:themeColor="text1"/>
                              </w:rPr>
                              <w:t>Windows Server Hybrid Administrator Associate</w:t>
                            </w:r>
                            <w:r w:rsidR="00417C9B">
                              <w:rPr>
                                <w:color w:val="000000" w:themeColor="text1"/>
                              </w:rPr>
                              <w:t xml:space="preserve"> Certificate</w:t>
                            </w:r>
                          </w:p>
                          <w:p w14:paraId="37A7F5BE" w14:textId="77777777" w:rsidR="00B958E3" w:rsidRDefault="00B958E3" w:rsidP="00B958E3">
                            <w:pPr>
                              <w:pStyle w:val="ListBulle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Software Support Specialist Certificate</w:t>
                            </w:r>
                          </w:p>
                          <w:p w14:paraId="63AC9B2A" w14:textId="3688C2DA" w:rsidR="00800FFA" w:rsidRPr="00800FFA" w:rsidRDefault="00800FFA" w:rsidP="00B958E3">
                            <w:pPr>
                              <w:pStyle w:val="ListBullet"/>
                              <w:rPr>
                                <w:color w:val="auto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63F2B8A3" w14:textId="0274C8BF" w:rsidR="0010570D" w:rsidRDefault="00344AF1" w:rsidP="00E10159">
            <w:pPr>
              <w:pStyle w:val="ListBullet"/>
              <w:rPr>
                <w:color w:val="000000" w:themeColor="text1"/>
              </w:rPr>
            </w:pPr>
            <w:r w:rsidRPr="004C5F88">
              <w:rPr>
                <w:color w:val="000000" w:themeColor="text1"/>
              </w:rPr>
              <w:t>Computer Programming Major</w:t>
            </w:r>
          </w:p>
          <w:p w14:paraId="727A1A73" w14:textId="5155B40C" w:rsidR="00B958E3" w:rsidRDefault="00B958E3" w:rsidP="00E10159">
            <w:pPr>
              <w:pStyle w:val="ListBullet"/>
              <w:rPr>
                <w:color w:val="000000" w:themeColor="text1"/>
              </w:rPr>
            </w:pPr>
            <w:r w:rsidRPr="004C5F88">
              <w:rPr>
                <w:color w:val="000000" w:themeColor="text1"/>
              </w:rPr>
              <w:t>Associate of Applied Science Degree</w:t>
            </w:r>
          </w:p>
          <w:p w14:paraId="73716F0C" w14:textId="1C621C7C" w:rsidR="00800FFA" w:rsidRPr="00B958E3" w:rsidRDefault="00B958E3" w:rsidP="00B958E3">
            <w:pPr>
              <w:pStyle w:val="ListBullet"/>
              <w:rPr>
                <w:color w:val="auto"/>
              </w:rPr>
            </w:pPr>
            <w:r w:rsidRPr="00800FFA">
              <w:rPr>
                <w:color w:val="auto"/>
              </w:rPr>
              <w:t>Pursuing cloud and networking engineering</w:t>
            </w:r>
            <w:r>
              <w:rPr>
                <w:color w:val="auto"/>
              </w:rPr>
              <w:t xml:space="preserve"> degree</w:t>
            </w:r>
            <w:r w:rsidRPr="00800FFA">
              <w:rPr>
                <w:color w:val="auto"/>
              </w:rPr>
              <w:t xml:space="preserve"> </w:t>
            </w:r>
            <w:r>
              <w:rPr>
                <w:color w:val="auto"/>
              </w:rPr>
              <w:t>at WGU</w:t>
            </w:r>
          </w:p>
        </w:tc>
      </w:tr>
      <w:tr w:rsidR="004C5F88" w:rsidRPr="004C5F88" w14:paraId="16A8C150" w14:textId="77777777" w:rsidTr="00B958E3">
        <w:trPr>
          <w:trHeight w:val="80"/>
        </w:trPr>
        <w:tc>
          <w:tcPr>
            <w:tcW w:w="10080" w:type="dxa"/>
            <w:tcBorders>
              <w:bottom w:val="single" w:sz="24" w:space="0" w:color="53BB89" w:themeColor="accent5"/>
            </w:tcBorders>
          </w:tcPr>
          <w:p w14:paraId="5629A4EB" w14:textId="1C792181" w:rsidR="0010570D" w:rsidRPr="004C5F88" w:rsidRDefault="00E10159" w:rsidP="00E10159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8A26346" wp14:editId="1D21DB90">
                      <wp:simplePos x="0" y="0"/>
                      <wp:positionH relativeFrom="column">
                        <wp:posOffset>3067050</wp:posOffset>
                      </wp:positionH>
                      <wp:positionV relativeFrom="paragraph">
                        <wp:posOffset>120015</wp:posOffset>
                      </wp:positionV>
                      <wp:extent cx="3665220" cy="1609725"/>
                      <wp:effectExtent l="0" t="0" r="0" b="0"/>
                      <wp:wrapNone/>
                      <wp:docPr id="164355265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65220" cy="16097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5E06D44" w14:textId="77777777" w:rsidR="00E10159" w:rsidRPr="004C5F88" w:rsidRDefault="00E10159" w:rsidP="00A81067">
                                  <w:pPr>
                                    <w:pStyle w:val="Heading1"/>
                                    <w:tabs>
                                      <w:tab w:val="left" w:pos="1647"/>
                                    </w:tabs>
                                    <w:spacing w:line="240" w:lineRule="auto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Projects</w:t>
                                  </w:r>
                                </w:p>
                                <w:p w14:paraId="36CBCE81" w14:textId="2AF2714E" w:rsidR="00E10159" w:rsidRPr="00C970C8" w:rsidRDefault="00947CCF" w:rsidP="00A81067">
                                  <w:pPr>
                                    <w:tabs>
                                      <w:tab w:val="left" w:pos="1647"/>
                                    </w:tabs>
                                    <w:spacing w:line="240" w:lineRule="auto"/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>StreamDJ</w:t>
                                  </w:r>
                                  <w:proofErr w:type="spellEnd"/>
                                  <w:r w:rsidR="00E10159" w:rsidRPr="00C970C8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 xml:space="preserve">, </w:t>
                                  </w:r>
                                  <w:r w:rsidR="00CF5A40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>React, PostgreSQL, Node.js</w:t>
                                  </w:r>
                                </w:p>
                                <w:p w14:paraId="7B5373E4" w14:textId="703DAE72" w:rsidR="00CF5A40" w:rsidRPr="00CF5A40" w:rsidRDefault="00CF5A40" w:rsidP="005A1D23">
                                  <w:pPr>
                                    <w:pStyle w:val="List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1647"/>
                                    </w:tabs>
                                    <w:spacing w:line="240" w:lineRule="auto"/>
                                    <w:ind w:left="360"/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Developed a music streaming web app using React and Node.js with real-time chat, secure JWT auth, and HLS-based live playback</w:t>
                                  </w:r>
                                </w:p>
                                <w:p w14:paraId="7B670FCC" w14:textId="108938C4" w:rsidR="00E10159" w:rsidRPr="00CF5A40" w:rsidRDefault="00E10159" w:rsidP="00CF5A40">
                                  <w:pPr>
                                    <w:pStyle w:val="ListParagraph"/>
                                    <w:tabs>
                                      <w:tab w:val="left" w:pos="1647"/>
                                    </w:tabs>
                                    <w:spacing w:line="240" w:lineRule="auto"/>
                                    <w:ind w:left="360"/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CF5A40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>Social Media App, PHP</w:t>
                                  </w:r>
                                </w:p>
                                <w:p w14:paraId="3387F332" w14:textId="58A39C22" w:rsidR="00A81067" w:rsidRPr="00A81067" w:rsidRDefault="00E10159" w:rsidP="00A81067">
                                  <w:pPr>
                                    <w:pStyle w:val="List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1647"/>
                                    </w:tabs>
                                    <w:spacing w:line="240" w:lineRule="auto"/>
                                    <w:ind w:left="360"/>
                                    <w:rPr>
                                      <w:color w:val="000000" w:themeColor="text1"/>
                                    </w:rPr>
                                  </w:pPr>
                                  <w:r w:rsidRPr="00C970C8">
                                    <w:rPr>
                                      <w:color w:val="000000" w:themeColor="text1"/>
                                    </w:rPr>
                                    <w:t>Created a small social media app that allows to create, read, update, delete posts using PHP, HTML, Bootstrap, MySQL</w:t>
                                  </w:r>
                                </w:p>
                                <w:p w14:paraId="6F44364D" w14:textId="77777777" w:rsidR="00C970C8" w:rsidRPr="00C970C8" w:rsidRDefault="00C970C8" w:rsidP="00A81067">
                                  <w:pPr>
                                    <w:tabs>
                                      <w:tab w:val="left" w:pos="1647"/>
                                    </w:tabs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A26346" id="Text Box 1" o:spid="_x0000_s1027" type="#_x0000_t202" style="position:absolute;margin-left:241.5pt;margin-top:9.45pt;width:288.6pt;height:12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" filled="f" stroked="f" strokeweight=".5pt">
                      <v:textbox>
                        <w:txbxContent>
                          <w:p w14:paraId="15E06D44" w14:textId="77777777" w:rsidR="00E10159" w:rsidRPr="004C5F88" w:rsidRDefault="00E10159" w:rsidP="00A81067">
                            <w:pPr>
                              <w:pStyle w:val="Heading1"/>
                              <w:tabs>
                                <w:tab w:val="left" w:pos="1647"/>
                              </w:tabs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Projects</w:t>
                            </w:r>
                          </w:p>
                          <w:p w14:paraId="36CBCE81" w14:textId="2AF2714E" w:rsidR="00E10159" w:rsidRPr="00C970C8" w:rsidRDefault="00947CCF" w:rsidP="00A81067">
                            <w:pPr>
                              <w:tabs>
                                <w:tab w:val="left" w:pos="1647"/>
                              </w:tabs>
                              <w:spacing w:line="240" w:lineRule="auto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StreamDJ</w:t>
                            </w:r>
                            <w:proofErr w:type="spellEnd"/>
                            <w:r w:rsidR="00E10159" w:rsidRPr="00C970C8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, </w:t>
                            </w:r>
                            <w:r w:rsidR="00CF5A40">
                              <w:rPr>
                                <w:b/>
                                <w:bCs/>
                                <w:color w:val="000000" w:themeColor="text1"/>
                              </w:rPr>
                              <w:t>React, PostgreSQL, Node.js</w:t>
                            </w:r>
                          </w:p>
                          <w:p w14:paraId="7B5373E4" w14:textId="703DAE72" w:rsidR="00CF5A40" w:rsidRPr="00CF5A40" w:rsidRDefault="00CF5A40" w:rsidP="005A1D2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1647"/>
                              </w:tabs>
                              <w:spacing w:line="240" w:lineRule="auto"/>
                              <w:ind w:left="360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Developed a music streaming web app using React and Node.js with real-time chat, secure JWT auth, and HLS-based live playback</w:t>
                            </w:r>
                          </w:p>
                          <w:p w14:paraId="7B670FCC" w14:textId="108938C4" w:rsidR="00E10159" w:rsidRPr="00CF5A40" w:rsidRDefault="00E10159" w:rsidP="00CF5A40">
                            <w:pPr>
                              <w:pStyle w:val="ListParagraph"/>
                              <w:tabs>
                                <w:tab w:val="left" w:pos="1647"/>
                              </w:tabs>
                              <w:spacing w:line="240" w:lineRule="auto"/>
                              <w:ind w:left="360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F5A40">
                              <w:rPr>
                                <w:b/>
                                <w:bCs/>
                                <w:color w:val="000000" w:themeColor="text1"/>
                              </w:rPr>
                              <w:t>Social Media App, PHP</w:t>
                            </w:r>
                          </w:p>
                          <w:p w14:paraId="3387F332" w14:textId="58A39C22" w:rsidR="00A81067" w:rsidRPr="00A81067" w:rsidRDefault="00E10159" w:rsidP="00A81067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1647"/>
                              </w:tabs>
                              <w:spacing w:line="240" w:lineRule="auto"/>
                              <w:ind w:left="360"/>
                              <w:rPr>
                                <w:color w:val="000000" w:themeColor="text1"/>
                              </w:rPr>
                            </w:pPr>
                            <w:r w:rsidRPr="00C970C8">
                              <w:rPr>
                                <w:color w:val="000000" w:themeColor="text1"/>
                              </w:rPr>
                              <w:t>Created a small social media app that allows to create, read, update, delete posts using PHP, HTML, Bootstrap, MySQL</w:t>
                            </w:r>
                          </w:p>
                          <w:p w14:paraId="6F44364D" w14:textId="77777777" w:rsidR="00C970C8" w:rsidRPr="00C970C8" w:rsidRDefault="00C970C8" w:rsidP="00A81067">
                            <w:pPr>
                              <w:tabs>
                                <w:tab w:val="left" w:pos="1647"/>
                              </w:tabs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4C5F88" w:rsidRPr="004C5F88" w14:paraId="7CA63F44" w14:textId="77777777" w:rsidTr="00B958E3">
        <w:trPr>
          <w:trHeight w:val="331"/>
        </w:trPr>
        <w:tc>
          <w:tcPr>
            <w:tcW w:w="10080" w:type="dxa"/>
            <w:tcBorders>
              <w:top w:val="single" w:sz="24" w:space="0" w:color="53BB89" w:themeColor="accent5"/>
            </w:tcBorders>
          </w:tcPr>
          <w:p w14:paraId="16892EA6" w14:textId="282487C4" w:rsidR="004C5F88" w:rsidRPr="004C5F88" w:rsidRDefault="004C5F88" w:rsidP="00E10159">
            <w:pPr>
              <w:pStyle w:val="Heading1"/>
              <w:rPr>
                <w:color w:val="000000" w:themeColor="text1"/>
              </w:rPr>
            </w:pPr>
            <w:r w:rsidRPr="004C5F88">
              <w:rPr>
                <w:color w:val="000000" w:themeColor="text1"/>
              </w:rPr>
              <w:t>TECHNICAL SKILLS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600" w:firstRow="0" w:lastRow="0" w:firstColumn="0" w:lastColumn="0" w:noHBand="1" w:noVBand="1"/>
            </w:tblPr>
            <w:tblGrid>
              <w:gridCol w:w="5040"/>
              <w:gridCol w:w="5040"/>
            </w:tblGrid>
            <w:tr w:rsidR="004C5F88" w:rsidRPr="004C5F88" w14:paraId="12F74D76" w14:textId="77777777" w:rsidTr="00346A64">
              <w:tc>
                <w:tcPr>
                  <w:tcW w:w="5040" w:type="dxa"/>
                </w:tcPr>
                <w:p w14:paraId="6C7D96A5" w14:textId="4705692D" w:rsidR="004C5F88" w:rsidRPr="00A2085A" w:rsidRDefault="00947CCF" w:rsidP="00A2085A">
                  <w:pPr>
                    <w:pStyle w:val="ListBullet"/>
                    <w:rPr>
                      <w:color w:val="000000" w:themeColor="text1"/>
                    </w:rPr>
                  </w:pPr>
                  <w:bookmarkStart w:id="0" w:name="_Hlk164619342"/>
                  <w:r>
                    <w:rPr>
                      <w:color w:val="000000" w:themeColor="text1"/>
                    </w:rPr>
                    <w:t>Skills in</w:t>
                  </w:r>
                  <w:r w:rsidR="00E04A7F">
                    <w:rPr>
                      <w:color w:val="000000" w:themeColor="text1"/>
                    </w:rPr>
                    <w:t xml:space="preserve"> </w:t>
                  </w:r>
                  <w:r w:rsidR="004C5F88" w:rsidRPr="00097E6D">
                    <w:rPr>
                      <w:b/>
                      <w:bCs/>
                      <w:color w:val="000000" w:themeColor="text1"/>
                    </w:rPr>
                    <w:t xml:space="preserve">C#, Java, JavaScript, </w:t>
                  </w:r>
                  <w:r w:rsidR="00F6450E" w:rsidRPr="00097E6D">
                    <w:rPr>
                      <w:b/>
                      <w:bCs/>
                      <w:color w:val="000000" w:themeColor="text1"/>
                    </w:rPr>
                    <w:t xml:space="preserve">Oracle </w:t>
                  </w:r>
                  <w:r w:rsidR="004C5F88" w:rsidRPr="00097E6D">
                    <w:rPr>
                      <w:b/>
                      <w:bCs/>
                      <w:color w:val="000000" w:themeColor="text1"/>
                    </w:rPr>
                    <w:t>SQL</w:t>
                  </w:r>
                  <w:r w:rsidR="00F6450E" w:rsidRPr="00097E6D">
                    <w:rPr>
                      <w:b/>
                      <w:bCs/>
                      <w:color w:val="000000" w:themeColor="text1"/>
                    </w:rPr>
                    <w:t>, HTML, CSS,</w:t>
                  </w:r>
                  <w:r w:rsidR="00A2085A" w:rsidRPr="00097E6D">
                    <w:rPr>
                      <w:b/>
                      <w:bCs/>
                      <w:color w:val="000000" w:themeColor="text1"/>
                    </w:rPr>
                    <w:t xml:space="preserve"> </w:t>
                  </w:r>
                  <w:r w:rsidR="00F6450E" w:rsidRPr="00097E6D">
                    <w:rPr>
                      <w:b/>
                      <w:bCs/>
                      <w:color w:val="000000" w:themeColor="text1"/>
                    </w:rPr>
                    <w:t xml:space="preserve">PHP, Python, </w:t>
                  </w:r>
                  <w:r w:rsidR="00A2085A" w:rsidRPr="00097E6D">
                    <w:rPr>
                      <w:b/>
                      <w:bCs/>
                      <w:color w:val="000000" w:themeColor="text1"/>
                    </w:rPr>
                    <w:t>ASP.NET, MySQL</w:t>
                  </w:r>
                  <w:r w:rsidRPr="00097E6D">
                    <w:rPr>
                      <w:b/>
                      <w:bCs/>
                      <w:color w:val="000000" w:themeColor="text1"/>
                    </w:rPr>
                    <w:t>, React, React Native, PostgreSQL, Ruby, C++,</w:t>
                  </w:r>
                </w:p>
                <w:bookmarkEnd w:id="0"/>
                <w:p w14:paraId="29092F61" w14:textId="3E47C4BA" w:rsidR="00C70963" w:rsidRPr="004C5F88" w:rsidRDefault="00800FFA" w:rsidP="00E10159">
                  <w:pPr>
                    <w:pStyle w:val="ListBullet"/>
                    <w:rPr>
                      <w:color w:val="000000" w:themeColor="text1"/>
                    </w:rPr>
                  </w:pPr>
                  <w:r w:rsidRPr="00800FFA">
                    <w:rPr>
                      <w:b/>
                      <w:bCs/>
                      <w:color w:val="000000" w:themeColor="text1"/>
                    </w:rPr>
                    <w:t>Cloud &amp; Infrastructure:</w:t>
                  </w:r>
                  <w:r w:rsidRPr="00800FFA">
                    <w:rPr>
                      <w:color w:val="000000" w:themeColor="text1"/>
                    </w:rPr>
                    <w:t xml:space="preserve"> Azure, Entra ID (Azure AD), Intune, Exchange Admin (cloud &amp; hybrid), SharePoint, ManageEngine, Active Directory</w:t>
                  </w:r>
                </w:p>
              </w:tc>
              <w:tc>
                <w:tcPr>
                  <w:tcW w:w="5040" w:type="dxa"/>
                </w:tcPr>
                <w:p w14:paraId="606B6464" w14:textId="3AC9D3EF" w:rsidR="004C5F88" w:rsidRPr="004C5F88" w:rsidRDefault="004C5F88" w:rsidP="00E10159">
                  <w:pPr>
                    <w:pStyle w:val="ListBullet"/>
                    <w:numPr>
                      <w:ilvl w:val="0"/>
                      <w:numId w:val="0"/>
                    </w:numPr>
                    <w:rPr>
                      <w:color w:val="000000" w:themeColor="text1"/>
                    </w:rPr>
                  </w:pPr>
                </w:p>
              </w:tc>
            </w:tr>
          </w:tbl>
          <w:p w14:paraId="630CC9CA" w14:textId="08D37F4C" w:rsidR="004C5F88" w:rsidRPr="004C5F88" w:rsidRDefault="004C5F88" w:rsidP="00E10159">
            <w:pPr>
              <w:rPr>
                <w:color w:val="000000" w:themeColor="text1"/>
              </w:rPr>
            </w:pPr>
          </w:p>
        </w:tc>
      </w:tr>
      <w:tr w:rsidR="004C5F88" w:rsidRPr="004C5F88" w14:paraId="2F1ED1DD" w14:textId="77777777" w:rsidTr="00C86D3E">
        <w:trPr>
          <w:trHeight w:val="360"/>
        </w:trPr>
        <w:tc>
          <w:tcPr>
            <w:tcW w:w="10080" w:type="dxa"/>
            <w:tcBorders>
              <w:bottom w:val="single" w:sz="24" w:space="0" w:color="53BB89" w:themeColor="accent5"/>
            </w:tcBorders>
          </w:tcPr>
          <w:p w14:paraId="6552A8B3" w14:textId="77777777" w:rsidR="004C5F88" w:rsidRPr="004C5F88" w:rsidRDefault="004C5F88" w:rsidP="00E10159">
            <w:pPr>
              <w:rPr>
                <w:color w:val="000000" w:themeColor="text1"/>
              </w:rPr>
            </w:pPr>
          </w:p>
        </w:tc>
      </w:tr>
    </w:tbl>
    <w:p w14:paraId="3B44E28B" w14:textId="036D9CB0" w:rsidR="004C5F88" w:rsidRPr="00923777" w:rsidRDefault="004C5F88" w:rsidP="00E10159">
      <w:pPr>
        <w:pStyle w:val="Heading1"/>
        <w:rPr>
          <w:color w:val="auto"/>
        </w:rPr>
      </w:pPr>
      <w:r w:rsidRPr="00923777">
        <w:rPr>
          <w:color w:val="auto"/>
        </w:rPr>
        <w:t>Experience</w:t>
      </w:r>
    </w:p>
    <w:p w14:paraId="4F39D6DB" w14:textId="69E8FB1A" w:rsidR="00800FFA" w:rsidRPr="00800FFA" w:rsidRDefault="00800FFA" w:rsidP="00800FFA">
      <w:pPr>
        <w:pStyle w:val="Heading2"/>
        <w:rPr>
          <w:color w:val="auto"/>
        </w:rPr>
      </w:pPr>
      <w:r w:rsidRPr="00800FFA">
        <w:rPr>
          <w:bCs/>
          <w:color w:val="auto"/>
        </w:rPr>
        <w:t>Information Systems Intern | Central Payments | Sioux Falls, SD</w:t>
      </w:r>
      <w:r w:rsidRPr="00800FFA">
        <w:rPr>
          <w:color w:val="auto"/>
        </w:rPr>
        <w:br/>
      </w:r>
      <w:r>
        <w:rPr>
          <w:bCs/>
          <w:color w:val="auto"/>
        </w:rPr>
        <w:t>July</w:t>
      </w:r>
      <w:r w:rsidRPr="00800FFA">
        <w:rPr>
          <w:bCs/>
          <w:color w:val="auto"/>
        </w:rPr>
        <w:t xml:space="preserve"> 202</w:t>
      </w:r>
      <w:r>
        <w:rPr>
          <w:bCs/>
          <w:color w:val="auto"/>
        </w:rPr>
        <w:t>5</w:t>
      </w:r>
      <w:r w:rsidRPr="00800FFA">
        <w:rPr>
          <w:bCs/>
          <w:color w:val="auto"/>
        </w:rPr>
        <w:t xml:space="preserve"> – Present</w:t>
      </w:r>
    </w:p>
    <w:p w14:paraId="5EE16A80" w14:textId="77777777" w:rsidR="00800FFA" w:rsidRPr="00800FFA" w:rsidRDefault="00800FFA" w:rsidP="00800FFA">
      <w:pPr>
        <w:pStyle w:val="Heading2"/>
        <w:rPr>
          <w:color w:val="53BB89" w:themeColor="accent5"/>
        </w:rPr>
      </w:pPr>
      <w:r w:rsidRPr="00B958E3">
        <w:rPr>
          <w:color w:val="53BB89" w:themeColor="accent5"/>
          <w:sz w:val="24"/>
          <w:szCs w:val="24"/>
        </w:rPr>
        <w:t>•</w:t>
      </w:r>
      <w:r w:rsidRPr="00800FFA">
        <w:rPr>
          <w:color w:val="53BB89" w:themeColor="accent5"/>
        </w:rPr>
        <w:t xml:space="preserve"> </w:t>
      </w:r>
      <w:r w:rsidRPr="00800FFA">
        <w:rPr>
          <w:b w:val="0"/>
          <w:bCs/>
          <w:color w:val="auto"/>
        </w:rPr>
        <w:t>Supported and maintained Azure Cloud infrastructure, including user provisioning, device compliance, and cloud resource configuration.</w:t>
      </w:r>
    </w:p>
    <w:p w14:paraId="08BF8DF0" w14:textId="77777777" w:rsidR="00800FFA" w:rsidRPr="00800FFA" w:rsidRDefault="00800FFA" w:rsidP="00800FFA">
      <w:pPr>
        <w:pStyle w:val="Heading2"/>
        <w:rPr>
          <w:b w:val="0"/>
          <w:bCs/>
          <w:color w:val="53BB89" w:themeColor="accent5"/>
        </w:rPr>
      </w:pPr>
      <w:r w:rsidRPr="00B958E3">
        <w:rPr>
          <w:color w:val="53BB89" w:themeColor="accent5"/>
          <w:sz w:val="24"/>
          <w:szCs w:val="24"/>
        </w:rPr>
        <w:t>•</w:t>
      </w:r>
      <w:r w:rsidRPr="00800FFA">
        <w:rPr>
          <w:color w:val="53BB89" w:themeColor="accent5"/>
        </w:rPr>
        <w:t xml:space="preserve"> </w:t>
      </w:r>
      <w:r w:rsidRPr="00800FFA">
        <w:rPr>
          <w:b w:val="0"/>
          <w:bCs/>
          <w:color w:val="auto"/>
        </w:rPr>
        <w:t>Assisted with installation, testing, and troubleshooting of enterprise applications including Office 365, Exchange, web security tools, and internal business systems.</w:t>
      </w:r>
    </w:p>
    <w:p w14:paraId="37B4F712" w14:textId="77777777" w:rsidR="00800FFA" w:rsidRPr="00800FFA" w:rsidRDefault="00800FFA" w:rsidP="00800FFA">
      <w:pPr>
        <w:pStyle w:val="Heading2"/>
        <w:rPr>
          <w:b w:val="0"/>
          <w:bCs/>
          <w:color w:val="auto"/>
        </w:rPr>
      </w:pPr>
      <w:r w:rsidRPr="00B958E3">
        <w:rPr>
          <w:b w:val="0"/>
          <w:bCs/>
          <w:color w:val="53BB89" w:themeColor="accent5"/>
          <w:sz w:val="24"/>
          <w:szCs w:val="24"/>
        </w:rPr>
        <w:t>•</w:t>
      </w:r>
      <w:r w:rsidRPr="00800FFA">
        <w:rPr>
          <w:b w:val="0"/>
          <w:bCs/>
          <w:color w:val="53BB89" w:themeColor="accent5"/>
        </w:rPr>
        <w:t xml:space="preserve"> </w:t>
      </w:r>
      <w:r w:rsidRPr="00800FFA">
        <w:rPr>
          <w:b w:val="0"/>
          <w:bCs/>
          <w:color w:val="auto"/>
        </w:rPr>
        <w:t>Provided Tier 1–2 help desk support, managing ticket flow, diagnosing issues, and escalating when needed.</w:t>
      </w:r>
    </w:p>
    <w:p w14:paraId="347740EF" w14:textId="77777777" w:rsidR="00800FFA" w:rsidRPr="00800FFA" w:rsidRDefault="00800FFA" w:rsidP="00800FFA">
      <w:pPr>
        <w:pStyle w:val="Heading2"/>
        <w:rPr>
          <w:b w:val="0"/>
          <w:bCs/>
          <w:color w:val="auto"/>
        </w:rPr>
      </w:pPr>
      <w:r w:rsidRPr="00B958E3">
        <w:rPr>
          <w:b w:val="0"/>
          <w:bCs/>
          <w:color w:val="53BB89" w:themeColor="accent5"/>
          <w:sz w:val="24"/>
          <w:szCs w:val="24"/>
        </w:rPr>
        <w:t>•</w:t>
      </w:r>
      <w:r w:rsidRPr="00800FFA">
        <w:rPr>
          <w:b w:val="0"/>
          <w:bCs/>
          <w:color w:val="53BB89" w:themeColor="accent5"/>
        </w:rPr>
        <w:t xml:space="preserve"> </w:t>
      </w:r>
      <w:r w:rsidRPr="00800FFA">
        <w:rPr>
          <w:b w:val="0"/>
          <w:bCs/>
          <w:color w:val="auto"/>
        </w:rPr>
        <w:t>Helped configure and deploy PCs, networking hardware, and mobile devices in compliance with IT security policies.</w:t>
      </w:r>
    </w:p>
    <w:p w14:paraId="5E02F108" w14:textId="77777777" w:rsidR="00800FFA" w:rsidRPr="00800FFA" w:rsidRDefault="00800FFA" w:rsidP="00800FFA">
      <w:pPr>
        <w:pStyle w:val="Heading2"/>
        <w:rPr>
          <w:b w:val="0"/>
          <w:bCs/>
          <w:color w:val="auto"/>
        </w:rPr>
      </w:pPr>
      <w:r w:rsidRPr="00B958E3">
        <w:rPr>
          <w:color w:val="53BB89" w:themeColor="accent5"/>
          <w:sz w:val="24"/>
          <w:szCs w:val="24"/>
        </w:rPr>
        <w:t>•</w:t>
      </w:r>
      <w:r w:rsidRPr="00800FFA">
        <w:rPr>
          <w:color w:val="53BB89" w:themeColor="accent5"/>
        </w:rPr>
        <w:t xml:space="preserve"> </w:t>
      </w:r>
      <w:r w:rsidRPr="00800FFA">
        <w:rPr>
          <w:b w:val="0"/>
          <w:bCs/>
          <w:color w:val="auto"/>
        </w:rPr>
        <w:t>Managed Active Directory/Entra ID accounts and group permissions, maintaining role-based access control.</w:t>
      </w:r>
    </w:p>
    <w:p w14:paraId="31E5A270" w14:textId="77777777" w:rsidR="00800FFA" w:rsidRPr="00800FFA" w:rsidRDefault="00800FFA" w:rsidP="00800FFA">
      <w:pPr>
        <w:pStyle w:val="Heading2"/>
        <w:rPr>
          <w:b w:val="0"/>
          <w:bCs/>
          <w:color w:val="auto"/>
        </w:rPr>
      </w:pPr>
      <w:r w:rsidRPr="00B958E3">
        <w:rPr>
          <w:color w:val="53BB89" w:themeColor="accent5"/>
          <w:sz w:val="24"/>
          <w:szCs w:val="24"/>
        </w:rPr>
        <w:t>•</w:t>
      </w:r>
      <w:r w:rsidRPr="00800FFA">
        <w:rPr>
          <w:color w:val="53BB89" w:themeColor="accent5"/>
        </w:rPr>
        <w:t xml:space="preserve"> </w:t>
      </w:r>
      <w:r w:rsidRPr="00800FFA">
        <w:rPr>
          <w:b w:val="0"/>
          <w:bCs/>
          <w:color w:val="auto"/>
        </w:rPr>
        <w:t>Collaborated with vendors to monitor data storage and system performance, escalating anomalies for resolution.</w:t>
      </w:r>
    </w:p>
    <w:p w14:paraId="5195770E" w14:textId="77777777" w:rsidR="00800FFA" w:rsidRPr="00800FFA" w:rsidRDefault="00800FFA" w:rsidP="00800FFA">
      <w:pPr>
        <w:pStyle w:val="Heading2"/>
        <w:rPr>
          <w:color w:val="53BB89" w:themeColor="accent5"/>
        </w:rPr>
      </w:pPr>
      <w:r w:rsidRPr="00B958E3">
        <w:rPr>
          <w:color w:val="53BB89" w:themeColor="accent5"/>
          <w:sz w:val="24"/>
          <w:szCs w:val="24"/>
        </w:rPr>
        <w:t>•</w:t>
      </w:r>
      <w:r w:rsidRPr="00800FFA">
        <w:rPr>
          <w:color w:val="53BB89" w:themeColor="accent5"/>
        </w:rPr>
        <w:t xml:space="preserve"> </w:t>
      </w:r>
      <w:r w:rsidRPr="00800FFA">
        <w:rPr>
          <w:b w:val="0"/>
          <w:bCs/>
          <w:color w:val="auto"/>
        </w:rPr>
        <w:t>Maintained IT documentation, setup guides, and internal training materials for repeatable processes.</w:t>
      </w:r>
    </w:p>
    <w:p w14:paraId="78EDF0DD" w14:textId="5B3E3742" w:rsidR="00C86D3E" w:rsidRDefault="00800FFA" w:rsidP="00C86D3E">
      <w:pPr>
        <w:pStyle w:val="Heading2"/>
        <w:rPr>
          <w:b w:val="0"/>
          <w:bCs/>
          <w:color w:val="auto"/>
        </w:rPr>
      </w:pPr>
      <w:r w:rsidRPr="00B958E3">
        <w:rPr>
          <w:color w:val="53BB89" w:themeColor="accent5"/>
          <w:sz w:val="24"/>
          <w:szCs w:val="24"/>
        </w:rPr>
        <w:t>•</w:t>
      </w:r>
      <w:r w:rsidRPr="00800FFA">
        <w:rPr>
          <w:color w:val="53BB89" w:themeColor="accent5"/>
        </w:rPr>
        <w:t xml:space="preserve"> </w:t>
      </w:r>
      <w:r w:rsidRPr="00800FFA">
        <w:rPr>
          <w:b w:val="0"/>
          <w:bCs/>
          <w:color w:val="auto"/>
        </w:rPr>
        <w:t>Tracked IT assets and software licenses, ensuring compliance with corporate security standards.</w:t>
      </w:r>
    </w:p>
    <w:p w14:paraId="70B41BC8" w14:textId="77777777" w:rsidR="00C86D3E" w:rsidRPr="00C86D3E" w:rsidRDefault="00C86D3E" w:rsidP="00C86D3E"/>
    <w:p w14:paraId="205F1CA6" w14:textId="77777777" w:rsidR="009B6907" w:rsidRDefault="00F6450E" w:rsidP="00800FFA">
      <w:pPr>
        <w:pStyle w:val="Heading2"/>
        <w:rPr>
          <w:color w:val="auto"/>
        </w:rPr>
      </w:pPr>
      <w:r>
        <w:rPr>
          <w:color w:val="auto"/>
        </w:rPr>
        <w:t xml:space="preserve">Amazon </w:t>
      </w:r>
      <w:r w:rsidR="00C970C8">
        <w:rPr>
          <w:color w:val="auto"/>
        </w:rPr>
        <w:t>Fulfillment</w:t>
      </w:r>
      <w:r>
        <w:rPr>
          <w:color w:val="auto"/>
        </w:rPr>
        <w:t xml:space="preserve"> </w:t>
      </w:r>
      <w:r w:rsidR="00C970C8">
        <w:rPr>
          <w:color w:val="auto"/>
        </w:rPr>
        <w:t>Associate</w:t>
      </w:r>
      <w:r w:rsidR="004C5F88" w:rsidRPr="00923777">
        <w:rPr>
          <w:color w:val="auto"/>
        </w:rPr>
        <w:t xml:space="preserve">| </w:t>
      </w:r>
      <w:r>
        <w:rPr>
          <w:color w:val="auto"/>
        </w:rPr>
        <w:t>Amazon</w:t>
      </w:r>
      <w:r w:rsidR="004C5F88" w:rsidRPr="00923777">
        <w:rPr>
          <w:color w:val="auto"/>
        </w:rPr>
        <w:t xml:space="preserve"> | Sioux Falls, SD</w:t>
      </w:r>
    </w:p>
    <w:p w14:paraId="485EA008" w14:textId="0F573A2A" w:rsidR="00923777" w:rsidRDefault="006B4EFF" w:rsidP="00B958E3">
      <w:pPr>
        <w:pStyle w:val="Heading2"/>
        <w:spacing w:before="0"/>
        <w:rPr>
          <w:color w:val="auto"/>
        </w:rPr>
      </w:pPr>
      <w:r>
        <w:rPr>
          <w:color w:val="auto"/>
        </w:rPr>
        <w:t>August</w:t>
      </w:r>
      <w:r w:rsidR="004C5F88" w:rsidRPr="00923777">
        <w:rPr>
          <w:color w:val="auto"/>
        </w:rPr>
        <w:t xml:space="preserve"> 202</w:t>
      </w:r>
      <w:r>
        <w:rPr>
          <w:color w:val="auto"/>
        </w:rPr>
        <w:t>4</w:t>
      </w:r>
      <w:r w:rsidR="004C5F88" w:rsidRPr="00923777">
        <w:rPr>
          <w:color w:val="auto"/>
        </w:rPr>
        <w:t xml:space="preserve"> – </w:t>
      </w:r>
      <w:r w:rsidR="00800FFA">
        <w:rPr>
          <w:color w:val="auto"/>
        </w:rPr>
        <w:t>June 2025</w:t>
      </w:r>
    </w:p>
    <w:p w14:paraId="4CD0674E" w14:textId="77777777" w:rsidR="00B958E3" w:rsidRPr="00B958E3" w:rsidRDefault="00B958E3" w:rsidP="00B958E3"/>
    <w:p w14:paraId="1F13CF45" w14:textId="047C9583" w:rsidR="00B958E3" w:rsidRPr="00B958E3" w:rsidRDefault="00C970C8" w:rsidP="00B958E3">
      <w:pPr>
        <w:pStyle w:val="ListBullet"/>
        <w:spacing w:before="0" w:line="240" w:lineRule="auto"/>
        <w:rPr>
          <w:color w:val="auto"/>
          <w:szCs w:val="20"/>
        </w:rPr>
      </w:pPr>
      <w:r w:rsidRPr="00B958E3">
        <w:rPr>
          <w:color w:val="auto"/>
          <w:szCs w:val="20"/>
        </w:rPr>
        <w:t>Retrieving items and preparing shipments. Also</w:t>
      </w:r>
      <w:r w:rsidR="00923777" w:rsidRPr="00B958E3">
        <w:rPr>
          <w:color w:val="auto"/>
          <w:szCs w:val="20"/>
        </w:rPr>
        <w:t xml:space="preserve"> </w:t>
      </w:r>
      <w:r w:rsidR="004C5F88" w:rsidRPr="00B958E3">
        <w:rPr>
          <w:color w:val="auto"/>
          <w:szCs w:val="20"/>
        </w:rPr>
        <w:t>responsible for accurately selecting groceries ordered online by customers.</w:t>
      </w:r>
    </w:p>
    <w:p w14:paraId="32AD7E55" w14:textId="6671312B" w:rsidR="00C970C8" w:rsidRPr="00B958E3" w:rsidRDefault="00C970C8" w:rsidP="00B958E3">
      <w:pPr>
        <w:pStyle w:val="ListBullet"/>
        <w:spacing w:before="0" w:line="240" w:lineRule="auto"/>
        <w:rPr>
          <w:color w:val="auto"/>
          <w:szCs w:val="20"/>
        </w:rPr>
      </w:pPr>
      <w:r w:rsidRPr="00B958E3">
        <w:rPr>
          <w:color w:val="auto"/>
          <w:szCs w:val="20"/>
        </w:rPr>
        <w:t>Scanning, sorting, and stocking products using handheld scanners.</w:t>
      </w:r>
    </w:p>
    <w:p w14:paraId="63093695" w14:textId="4B815581" w:rsidR="00C970C8" w:rsidRPr="00B958E3" w:rsidRDefault="00C970C8" w:rsidP="00B958E3">
      <w:pPr>
        <w:pStyle w:val="ListBullet"/>
        <w:spacing w:before="0" w:line="240" w:lineRule="auto"/>
        <w:rPr>
          <w:color w:val="auto"/>
          <w:szCs w:val="20"/>
        </w:rPr>
      </w:pPr>
      <w:r w:rsidRPr="00B958E3">
        <w:rPr>
          <w:color w:val="auto"/>
          <w:szCs w:val="20"/>
        </w:rPr>
        <w:t>Ensuring items are correctly labeled and shipped to customers.</w:t>
      </w:r>
    </w:p>
    <w:p w14:paraId="722445A9" w14:textId="77777777" w:rsidR="00A2085A" w:rsidRPr="00B958E3" w:rsidRDefault="00A2085A" w:rsidP="00B958E3">
      <w:pPr>
        <w:pStyle w:val="Heading2"/>
        <w:spacing w:before="0"/>
        <w:rPr>
          <w:color w:val="auto"/>
          <w:szCs w:val="20"/>
        </w:rPr>
      </w:pPr>
    </w:p>
    <w:p w14:paraId="401F6D9A" w14:textId="52838F3D" w:rsidR="00C70963" w:rsidRPr="00923777" w:rsidRDefault="00C70963" w:rsidP="00E10159">
      <w:pPr>
        <w:pStyle w:val="Heading2"/>
        <w:rPr>
          <w:color w:val="auto"/>
        </w:rPr>
      </w:pPr>
    </w:p>
    <w:sectPr w:rsidR="00C70963" w:rsidRPr="00923777" w:rsidSect="001D07B0">
      <w:type w:val="continuous"/>
      <w:pgSz w:w="12240" w:h="15840"/>
      <w:pgMar w:top="900" w:right="1080" w:bottom="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FC16D" w14:textId="77777777" w:rsidR="00870F1A" w:rsidRDefault="00870F1A" w:rsidP="00E97F0F">
      <w:r>
        <w:separator/>
      </w:r>
    </w:p>
  </w:endnote>
  <w:endnote w:type="continuationSeparator" w:id="0">
    <w:p w14:paraId="75626304" w14:textId="77777777" w:rsidR="00870F1A" w:rsidRDefault="00870F1A" w:rsidP="00E97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294E4" w14:textId="77777777" w:rsidR="00870F1A" w:rsidRDefault="00870F1A" w:rsidP="00E97F0F">
      <w:r>
        <w:separator/>
      </w:r>
    </w:p>
  </w:footnote>
  <w:footnote w:type="continuationSeparator" w:id="0">
    <w:p w14:paraId="5EC8D997" w14:textId="77777777" w:rsidR="00870F1A" w:rsidRDefault="00870F1A" w:rsidP="00E97F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0A897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DB1841"/>
    <w:multiLevelType w:val="multilevel"/>
    <w:tmpl w:val="6C741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D669B"/>
    <w:multiLevelType w:val="hybridMultilevel"/>
    <w:tmpl w:val="99EEE052"/>
    <w:lvl w:ilvl="0" w:tplc="19BE08B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86682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1254EB"/>
    <w:multiLevelType w:val="hybridMultilevel"/>
    <w:tmpl w:val="022A6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CF2ABA"/>
    <w:multiLevelType w:val="multilevel"/>
    <w:tmpl w:val="9AD0B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FD4007"/>
    <w:multiLevelType w:val="multilevel"/>
    <w:tmpl w:val="44666F2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53BB89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94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94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7" w15:restartNumberingAfterBreak="0">
    <w:nsid w:val="214923B5"/>
    <w:multiLevelType w:val="multilevel"/>
    <w:tmpl w:val="3E94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A512F01"/>
    <w:multiLevelType w:val="hybridMultilevel"/>
    <w:tmpl w:val="E4CE6EC2"/>
    <w:lvl w:ilvl="0" w:tplc="AA0E70D8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53BB89" w:themeColor="accent5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3072543F"/>
    <w:multiLevelType w:val="multilevel"/>
    <w:tmpl w:val="7116F050"/>
    <w:styleLink w:val="CurrentList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82C8C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94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94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4B0E1858"/>
    <w:multiLevelType w:val="hybridMultilevel"/>
    <w:tmpl w:val="25D81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4A7F1F"/>
    <w:multiLevelType w:val="hybridMultilevel"/>
    <w:tmpl w:val="27B25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5A7168"/>
    <w:multiLevelType w:val="multilevel"/>
    <w:tmpl w:val="D4AE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739477200">
    <w:abstractNumId w:val="6"/>
  </w:num>
  <w:num w:numId="2" w16cid:durableId="1850561498">
    <w:abstractNumId w:val="14"/>
  </w:num>
  <w:num w:numId="3" w16cid:durableId="1439131869">
    <w:abstractNumId w:val="8"/>
  </w:num>
  <w:num w:numId="4" w16cid:durableId="522599447">
    <w:abstractNumId w:val="0"/>
  </w:num>
  <w:num w:numId="5" w16cid:durableId="1779566287">
    <w:abstractNumId w:val="3"/>
  </w:num>
  <w:num w:numId="6" w16cid:durableId="2006325930">
    <w:abstractNumId w:val="10"/>
  </w:num>
  <w:num w:numId="7" w16cid:durableId="526213966">
    <w:abstractNumId w:val="7"/>
  </w:num>
  <w:num w:numId="8" w16cid:durableId="1365863679">
    <w:abstractNumId w:val="12"/>
  </w:num>
  <w:num w:numId="9" w16cid:durableId="652022641">
    <w:abstractNumId w:val="4"/>
  </w:num>
  <w:num w:numId="10" w16cid:durableId="519273743">
    <w:abstractNumId w:val="2"/>
  </w:num>
  <w:num w:numId="11" w16cid:durableId="508909971">
    <w:abstractNumId w:val="1"/>
  </w:num>
  <w:num w:numId="12" w16cid:durableId="1496610103">
    <w:abstractNumId w:val="5"/>
  </w:num>
  <w:num w:numId="13" w16cid:durableId="445659479">
    <w:abstractNumId w:val="13"/>
  </w:num>
  <w:num w:numId="14" w16cid:durableId="808934457">
    <w:abstractNumId w:val="11"/>
  </w:num>
  <w:num w:numId="15" w16cid:durableId="18259699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9E2"/>
    <w:rsid w:val="000023FF"/>
    <w:rsid w:val="000638E3"/>
    <w:rsid w:val="00064367"/>
    <w:rsid w:val="000761F2"/>
    <w:rsid w:val="000802FB"/>
    <w:rsid w:val="0009377E"/>
    <w:rsid w:val="00097E6D"/>
    <w:rsid w:val="000B14CB"/>
    <w:rsid w:val="000B6298"/>
    <w:rsid w:val="000D5216"/>
    <w:rsid w:val="000F795C"/>
    <w:rsid w:val="001054FD"/>
    <w:rsid w:val="0010570D"/>
    <w:rsid w:val="00180710"/>
    <w:rsid w:val="00195EF4"/>
    <w:rsid w:val="001D07B0"/>
    <w:rsid w:val="001D7755"/>
    <w:rsid w:val="00222532"/>
    <w:rsid w:val="002843CD"/>
    <w:rsid w:val="00285F5A"/>
    <w:rsid w:val="002D6F34"/>
    <w:rsid w:val="00302D0F"/>
    <w:rsid w:val="0030456C"/>
    <w:rsid w:val="00304FD1"/>
    <w:rsid w:val="003168B2"/>
    <w:rsid w:val="00344AF1"/>
    <w:rsid w:val="00347C6E"/>
    <w:rsid w:val="00356697"/>
    <w:rsid w:val="00363B0B"/>
    <w:rsid w:val="00385FE3"/>
    <w:rsid w:val="003B21B7"/>
    <w:rsid w:val="003B446A"/>
    <w:rsid w:val="00404608"/>
    <w:rsid w:val="00417C9B"/>
    <w:rsid w:val="004318EF"/>
    <w:rsid w:val="0045694D"/>
    <w:rsid w:val="00461C21"/>
    <w:rsid w:val="00462DB0"/>
    <w:rsid w:val="004C5F88"/>
    <w:rsid w:val="004D2889"/>
    <w:rsid w:val="00506BC0"/>
    <w:rsid w:val="00510684"/>
    <w:rsid w:val="00512023"/>
    <w:rsid w:val="00571998"/>
    <w:rsid w:val="0057527E"/>
    <w:rsid w:val="00591342"/>
    <w:rsid w:val="005937B7"/>
    <w:rsid w:val="00595471"/>
    <w:rsid w:val="005A2CF2"/>
    <w:rsid w:val="005A4905"/>
    <w:rsid w:val="005A5DD3"/>
    <w:rsid w:val="005E0967"/>
    <w:rsid w:val="005E0C31"/>
    <w:rsid w:val="005E0DEA"/>
    <w:rsid w:val="00605D28"/>
    <w:rsid w:val="00615397"/>
    <w:rsid w:val="00643E15"/>
    <w:rsid w:val="00651F22"/>
    <w:rsid w:val="006A2B82"/>
    <w:rsid w:val="006B4EFF"/>
    <w:rsid w:val="006B5426"/>
    <w:rsid w:val="006C7B3E"/>
    <w:rsid w:val="006E6F61"/>
    <w:rsid w:val="00744290"/>
    <w:rsid w:val="00770B7C"/>
    <w:rsid w:val="0078635F"/>
    <w:rsid w:val="00791198"/>
    <w:rsid w:val="007A5431"/>
    <w:rsid w:val="007B028B"/>
    <w:rsid w:val="007D3C98"/>
    <w:rsid w:val="00800FFA"/>
    <w:rsid w:val="0083677F"/>
    <w:rsid w:val="00870F1A"/>
    <w:rsid w:val="00896908"/>
    <w:rsid w:val="008B3A32"/>
    <w:rsid w:val="008B6187"/>
    <w:rsid w:val="008C49DB"/>
    <w:rsid w:val="008C5D5E"/>
    <w:rsid w:val="008D0B34"/>
    <w:rsid w:val="008D33E8"/>
    <w:rsid w:val="008E5E00"/>
    <w:rsid w:val="00913310"/>
    <w:rsid w:val="00923777"/>
    <w:rsid w:val="00925264"/>
    <w:rsid w:val="00947CCF"/>
    <w:rsid w:val="00995F08"/>
    <w:rsid w:val="009A0812"/>
    <w:rsid w:val="009B6907"/>
    <w:rsid w:val="009F7D7D"/>
    <w:rsid w:val="00A06949"/>
    <w:rsid w:val="00A069B6"/>
    <w:rsid w:val="00A07BB9"/>
    <w:rsid w:val="00A2085A"/>
    <w:rsid w:val="00A40DEC"/>
    <w:rsid w:val="00A66AFF"/>
    <w:rsid w:val="00A81067"/>
    <w:rsid w:val="00A818F2"/>
    <w:rsid w:val="00AA3564"/>
    <w:rsid w:val="00AA739F"/>
    <w:rsid w:val="00AB4707"/>
    <w:rsid w:val="00AD17FB"/>
    <w:rsid w:val="00AE1FE7"/>
    <w:rsid w:val="00B00B32"/>
    <w:rsid w:val="00B64C98"/>
    <w:rsid w:val="00B958E3"/>
    <w:rsid w:val="00BD6F90"/>
    <w:rsid w:val="00BE38DA"/>
    <w:rsid w:val="00C70963"/>
    <w:rsid w:val="00C73ED7"/>
    <w:rsid w:val="00C74AF9"/>
    <w:rsid w:val="00C81ECE"/>
    <w:rsid w:val="00C86D3E"/>
    <w:rsid w:val="00C970C8"/>
    <w:rsid w:val="00CA3DB8"/>
    <w:rsid w:val="00CC0FFE"/>
    <w:rsid w:val="00CC3FCD"/>
    <w:rsid w:val="00CD1480"/>
    <w:rsid w:val="00CE3B09"/>
    <w:rsid w:val="00CF5A40"/>
    <w:rsid w:val="00D05654"/>
    <w:rsid w:val="00D419E2"/>
    <w:rsid w:val="00D44C0E"/>
    <w:rsid w:val="00D5135C"/>
    <w:rsid w:val="00D648CE"/>
    <w:rsid w:val="00E04A7F"/>
    <w:rsid w:val="00E10159"/>
    <w:rsid w:val="00E33BD2"/>
    <w:rsid w:val="00E7344F"/>
    <w:rsid w:val="00E76C1C"/>
    <w:rsid w:val="00E76D1E"/>
    <w:rsid w:val="00E97F0F"/>
    <w:rsid w:val="00EF0426"/>
    <w:rsid w:val="00F06B66"/>
    <w:rsid w:val="00F20A10"/>
    <w:rsid w:val="00F6450E"/>
    <w:rsid w:val="00F73B1E"/>
    <w:rsid w:val="00FA3628"/>
    <w:rsid w:val="00FA7765"/>
    <w:rsid w:val="00FB5FCF"/>
    <w:rsid w:val="00FE3D9E"/>
    <w:rsid w:val="00FF1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D84E5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Subtle Reference" w:semiHidden="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F88"/>
    <w:pPr>
      <w:spacing w:line="240" w:lineRule="exact"/>
    </w:pPr>
    <w:rPr>
      <w:color w:val="266044" w:themeColor="accent5" w:themeShade="80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18EF"/>
    <w:pPr>
      <w:keepNext/>
      <w:keepLines/>
      <w:spacing w:after="120" w:line="320" w:lineRule="exact"/>
      <w:outlineLvl w:val="0"/>
    </w:pPr>
    <w:rPr>
      <w:rFonts w:eastAsiaTheme="majorEastAsia" w:cs="Times New Roman (Headings CS)"/>
      <w:b/>
      <w:caps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304FD1"/>
    <w:pPr>
      <w:keepNext/>
      <w:keepLines/>
      <w:spacing w:before="120" w:line="240" w:lineRule="auto"/>
      <w:outlineLvl w:val="1"/>
    </w:pPr>
    <w:rPr>
      <w:rFonts w:eastAsiaTheme="majorEastAsia" w:cs="Times New Roman (Headings CS)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304FD1"/>
    <w:pPr>
      <w:keepNext/>
      <w:keepLines/>
      <w:spacing w:after="120"/>
      <w:outlineLvl w:val="2"/>
    </w:pPr>
    <w:rPr>
      <w:rFonts w:eastAsiaTheme="majorEastAsia" w:cs="Times New Roman (Headings CS)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CE3B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063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304FD1"/>
    <w:pPr>
      <w:spacing w:after="120" w:line="240" w:lineRule="auto"/>
      <w:contextualSpacing/>
    </w:pPr>
    <w:rPr>
      <w:rFonts w:eastAsiaTheme="majorEastAsia" w:cs="Times New Roman (Headings CS)"/>
      <w:b/>
      <w:caps/>
      <w:spacing w:val="2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304FD1"/>
    <w:rPr>
      <w:rFonts w:eastAsiaTheme="majorEastAsia" w:cs="Times New Roman (Headings CS)"/>
      <w:b/>
      <w:caps/>
      <w:color w:val="266044" w:themeColor="accent5" w:themeShade="80"/>
      <w:spacing w:val="20"/>
      <w:kern w:val="28"/>
      <w:sz w:val="72"/>
      <w:szCs w:val="56"/>
    </w:rPr>
  </w:style>
  <w:style w:type="character" w:styleId="PlaceholderText">
    <w:name w:val="Placeholder Text"/>
    <w:basedOn w:val="DefaultParagraphFont"/>
    <w:uiPriority w:val="99"/>
    <w:semiHidden/>
    <w:rsid w:val="00304FD1"/>
    <w:rPr>
      <w:color w:val="808080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4318EF"/>
    <w:rPr>
      <w:rFonts w:eastAsiaTheme="majorEastAsia" w:cs="Times New Roman (Headings CS)"/>
      <w:b/>
      <w:caps/>
      <w:color w:val="266044" w:themeColor="accent5" w:themeShade="80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B6298"/>
    <w:rPr>
      <w:rFonts w:eastAsiaTheme="majorEastAsia" w:cs="Times New Roman (Headings CS)"/>
      <w:b/>
      <w:color w:val="266044" w:themeColor="accent5" w:themeShade="8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6298"/>
    <w:rPr>
      <w:rFonts w:eastAsiaTheme="majorEastAsia" w:cs="Times New Roman (Headings CS)"/>
      <w:color w:val="266044" w:themeColor="accent5" w:themeShade="80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298"/>
    <w:rPr>
      <w:rFonts w:asciiTheme="majorHAnsi" w:eastAsiaTheme="majorEastAsia" w:hAnsiTheme="majorHAnsi" w:cstheme="majorBidi"/>
      <w:i/>
      <w:iCs/>
      <w:color w:val="000631" w:themeColor="accent1" w:themeShade="BF"/>
      <w:sz w:val="20"/>
      <w:szCs w:val="22"/>
    </w:rPr>
  </w:style>
  <w:style w:type="table" w:styleId="TableGrid">
    <w:name w:val="Table Grid"/>
    <w:basedOn w:val="TableNormal"/>
    <w:uiPriority w:val="39"/>
    <w:rsid w:val="00CE3B09"/>
    <w:pPr>
      <w:contextualSpacing/>
    </w:pPr>
    <w:rPr>
      <w:color w:val="595959" w:themeColor="text1" w:themeTint="A6"/>
      <w:sz w:val="22"/>
      <w:szCs w:val="22"/>
    </w:rPr>
    <w:tblPr/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AA3564"/>
    <w:pPr>
      <w:numPr>
        <w:numId w:val="1"/>
      </w:numPr>
      <w:spacing w:before="120"/>
    </w:pPr>
  </w:style>
  <w:style w:type="paragraph" w:styleId="Subtitle">
    <w:name w:val="Subtitle"/>
    <w:basedOn w:val="Normal"/>
    <w:next w:val="Normal"/>
    <w:link w:val="SubtitleChar"/>
    <w:uiPriority w:val="11"/>
    <w:rsid w:val="00304FD1"/>
    <w:rPr>
      <w:b/>
    </w:rPr>
  </w:style>
  <w:style w:type="character" w:customStyle="1" w:styleId="SubtitleChar">
    <w:name w:val="Subtitle Char"/>
    <w:basedOn w:val="DefaultParagraphFont"/>
    <w:link w:val="Subtitle"/>
    <w:uiPriority w:val="11"/>
    <w:rsid w:val="00304FD1"/>
    <w:rPr>
      <w:b/>
      <w:color w:val="266044" w:themeColor="accent5" w:themeShade="80"/>
      <w:sz w:val="20"/>
      <w:szCs w:val="22"/>
    </w:rPr>
  </w:style>
  <w:style w:type="paragraph" w:styleId="ListParagraph">
    <w:name w:val="List Paragraph"/>
    <w:basedOn w:val="Normal"/>
    <w:uiPriority w:val="34"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semiHidden/>
    <w:rsid w:val="00E97F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B6298"/>
    <w:rPr>
      <w:color w:val="266044" w:themeColor="accent5" w:themeShade="80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E97F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B6298"/>
    <w:rPr>
      <w:color w:val="266044" w:themeColor="accent5" w:themeShade="80"/>
      <w:sz w:val="20"/>
      <w:szCs w:val="22"/>
    </w:rPr>
  </w:style>
  <w:style w:type="numbering" w:customStyle="1" w:styleId="CurrentList3">
    <w:name w:val="Current List3"/>
    <w:uiPriority w:val="99"/>
    <w:rsid w:val="006C7B3E"/>
    <w:pPr>
      <w:numPr>
        <w:numId w:val="5"/>
      </w:numPr>
    </w:pPr>
  </w:style>
  <w:style w:type="numbering" w:customStyle="1" w:styleId="CurrentList4">
    <w:name w:val="Current List4"/>
    <w:uiPriority w:val="99"/>
    <w:rsid w:val="00AA3564"/>
    <w:pPr>
      <w:numPr>
        <w:numId w:val="6"/>
      </w:numPr>
    </w:pPr>
  </w:style>
  <w:style w:type="paragraph" w:customStyle="1" w:styleId="ImagePlaceholder">
    <w:name w:val="Image Placeholder"/>
    <w:basedOn w:val="Normal"/>
    <w:semiHidden/>
    <w:qFormat/>
    <w:rsid w:val="007A5431"/>
    <w:rPr>
      <w:sz w:val="4"/>
    </w:rPr>
  </w:style>
  <w:style w:type="character" w:styleId="UnresolvedMention">
    <w:name w:val="Unresolved Mention"/>
    <w:basedOn w:val="DefaultParagraphFont"/>
    <w:uiPriority w:val="99"/>
    <w:semiHidden/>
    <w:unhideWhenUsed/>
    <w:rsid w:val="00A810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92526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6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135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503682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86470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73112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8991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1447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8128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138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1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4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ndyyong11.github.io/Portfolio2/" TargetMode="External"/><Relationship Id="rId5" Type="http://schemas.openxmlformats.org/officeDocument/2006/relationships/styles" Target="styles.xml"/><Relationship Id="rId10" Type="http://schemas.openxmlformats.org/officeDocument/2006/relationships/hyperlink" Target="mailto:yongandy07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SFRP\AppData\Roaming\Microsoft\Templates\ATS%20Stylish%20account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C22EC71C1D44755A12C2B42E496D8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33E8DF-0552-452A-B026-C5C7F518C08B}"/>
      </w:docPartPr>
      <w:docPartBody>
        <w:p w:rsidR="00DE7659" w:rsidRDefault="00DE7659">
          <w:pPr>
            <w:pStyle w:val="1C22EC71C1D44755A12C2B42E496D85A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659"/>
    <w:rsid w:val="000638E3"/>
    <w:rsid w:val="000B14CB"/>
    <w:rsid w:val="001078AE"/>
    <w:rsid w:val="00206672"/>
    <w:rsid w:val="003168B2"/>
    <w:rsid w:val="003B546E"/>
    <w:rsid w:val="00424CB8"/>
    <w:rsid w:val="0045694D"/>
    <w:rsid w:val="005840E4"/>
    <w:rsid w:val="00591342"/>
    <w:rsid w:val="005E0C31"/>
    <w:rsid w:val="00605D28"/>
    <w:rsid w:val="00761E88"/>
    <w:rsid w:val="007B028B"/>
    <w:rsid w:val="00946F31"/>
    <w:rsid w:val="00967DF4"/>
    <w:rsid w:val="009F2178"/>
    <w:rsid w:val="00B2761E"/>
    <w:rsid w:val="00B64C98"/>
    <w:rsid w:val="00C43123"/>
    <w:rsid w:val="00C6166F"/>
    <w:rsid w:val="00C73ED7"/>
    <w:rsid w:val="00DE7659"/>
    <w:rsid w:val="00E14E0A"/>
    <w:rsid w:val="00E33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C22EC71C1D44755A12C2B42E496D85A">
    <w:name w:val="1C22EC71C1D44755A12C2B42E496D85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Triangle Agenda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942"/>
      </a:accent1>
      <a:accent2>
        <a:srgbClr val="ED7C31"/>
      </a:accent2>
      <a:accent3>
        <a:srgbClr val="FEBB3F"/>
      </a:accent3>
      <a:accent4>
        <a:srgbClr val="9ED9D5"/>
      </a:accent4>
      <a:accent5>
        <a:srgbClr val="53BB89"/>
      </a:accent5>
      <a:accent6>
        <a:srgbClr val="005091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6511EA9-0D3F-4629-9CC1-D38348447E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C548D7-B355-4E45-99CA-12CACF7FF4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C5BE0E-1816-478D-B13D-02A7AE57DA5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Stylish accounting resume.dotx</Template>
  <TotalTime>0</TotalTime>
  <Pages>1</Pages>
  <Words>279</Words>
  <Characters>1838</Characters>
  <Application>Microsoft Office Word</Application>
  <DocSecurity>0</DocSecurity>
  <Lines>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2024-02-29T15:35:00Z</dcterms:created>
  <dcterms:modified xsi:type="dcterms:W3CDTF">2025-09-21T04:40:00Z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